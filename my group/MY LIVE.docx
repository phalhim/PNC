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620F" w:rsidRDefault="00A3620F" w:rsidP="00C6554A">
      <w:pPr>
        <w:pStyle w:val="Title"/>
      </w:pPr>
      <w:r>
        <w:rPr>
          <w:noProof/>
          <w:lang w:bidi="km-KH"/>
        </w:rPr>
        <w:drawing>
          <wp:inline distT="0" distB="0" distL="0" distR="0" wp14:anchorId="1FB43657" wp14:editId="7098C1C6">
            <wp:extent cx="3819525" cy="53803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4" cy="54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F" w:rsidRDefault="00A3620F" w:rsidP="00C6554A">
      <w:pPr>
        <w:pStyle w:val="Title"/>
      </w:pPr>
    </w:p>
    <w:p w:rsidR="00C6554A" w:rsidRDefault="00555D62" w:rsidP="00C6554A">
      <w:pPr>
        <w:pStyle w:val="Title"/>
      </w:pPr>
      <w:r>
        <w:t>MY LIVE</w:t>
      </w:r>
    </w:p>
    <w:p w:rsidR="00C6554A" w:rsidRPr="00D5413C" w:rsidRDefault="00C6554A" w:rsidP="00C6554A">
      <w:pPr>
        <w:pStyle w:val="Subtitle"/>
      </w:pPr>
    </w:p>
    <w:p w:rsidR="00C6554A" w:rsidRDefault="009B0B4F" w:rsidP="00C6554A">
      <w:pPr>
        <w:pStyle w:val="ContactInfo"/>
      </w:pPr>
      <w:sdt>
        <w:sdtPr>
          <w:alias w:val="Name:"/>
          <w:tag w:val="Name:"/>
          <w:id w:val="-2071874759"/>
          <w:placeholder>
            <w:docPart w:val="11E08F56B93D48F5A86264819FAC907E"/>
          </w:placeholder>
          <w:temporary/>
          <w:showingPlcHdr/>
          <w15:appearance w15:val="hidden"/>
        </w:sdtPr>
        <w:sdtEndPr/>
        <w:sdtContent>
          <w:r w:rsidR="00C6554A">
            <w:t>Name</w:t>
          </w:r>
        </w:sdtContent>
      </w:sdt>
      <w:r w:rsidR="00C6554A">
        <w:t xml:space="preserve"> | </w:t>
      </w:r>
      <w:r w:rsidR="00555D62">
        <w:t>PHAL HIM</w:t>
      </w:r>
      <w:r w:rsidR="00C6554A">
        <w:t xml:space="preserve"> |</w:t>
      </w:r>
      <w:r w:rsidR="00C6554A" w:rsidRPr="00D5413C">
        <w:t xml:space="preserve"> </w:t>
      </w:r>
      <w:r w:rsidR="00555D62">
        <w:t>43</w:t>
      </w:r>
      <w:r w:rsidR="00C6554A">
        <w:br w:type="page"/>
      </w:r>
    </w:p>
    <w:p w:rsidR="00C6554A" w:rsidRDefault="00C6554A" w:rsidP="00C6554A">
      <w:pPr>
        <w:pStyle w:val="Heading1"/>
      </w:pPr>
    </w:p>
    <w:p w:rsidR="00A3620F" w:rsidRDefault="00A3620F" w:rsidP="00A3620F">
      <w:pPr>
        <w:pStyle w:val="ListBullet"/>
        <w:numPr>
          <w:ilvl w:val="0"/>
          <w:numId w:val="1"/>
        </w:numPr>
        <w:jc w:val="center"/>
      </w:pPr>
      <w:r>
        <w:rPr>
          <w:noProof/>
          <w:lang w:bidi="km-KH"/>
        </w:rPr>
        <w:drawing>
          <wp:inline distT="0" distB="0" distL="0" distR="0" wp14:anchorId="451F3FFF" wp14:editId="51FED37E">
            <wp:extent cx="3562350" cy="540957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90" cy="54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62" w:rsidRDefault="00A3620F" w:rsidP="00A3620F">
      <w:pPr>
        <w:pStyle w:val="ListBullet"/>
        <w:numPr>
          <w:ilvl w:val="0"/>
          <w:numId w:val="0"/>
        </w:numPr>
        <w:ind w:left="720"/>
      </w:pPr>
      <w:r>
        <w:rPr>
          <w:rFonts w:ascii="Times New Roman" w:hAnsi="Times New Roman" w:cs="DaunPenh" w:hint="cs"/>
          <w:szCs w:val="36"/>
          <w:cs/>
          <w:lang w:bidi="km-KH"/>
        </w:rPr>
        <w:t>កុំតាមចាប់ប្រសិនគ្មានការតាំងចិត្ត  ចូលចាកចេញទើបអ្នកមិនលំបាកពេលក្រោយព្រោះមនុស្សមិនអាចទុកចិត្តប្រសិនអ្នកស្គាល់ត្រឹមមុខ ត្រូវចាំគ្មានអ្នកណាចង់ឃើញយើងល្អជាងគេឡើយ។</w:t>
      </w:r>
      <w:r w:rsidR="00555D62">
        <w:br w:type="page"/>
      </w:r>
    </w:p>
    <w:p w:rsidR="00A3620F" w:rsidRDefault="00A3620F" w:rsidP="00A3620F">
      <w:pPr>
        <w:pStyle w:val="ListBullet"/>
        <w:numPr>
          <w:ilvl w:val="0"/>
          <w:numId w:val="1"/>
        </w:numPr>
        <w:jc w:val="center"/>
      </w:pPr>
    </w:p>
    <w:p w:rsidR="002C74C0" w:rsidRDefault="008C5E8C" w:rsidP="008C5E8C">
      <w:pPr>
        <w:jc w:val="center"/>
      </w:pPr>
      <w:r>
        <w:rPr>
          <w:noProof/>
          <w:lang w:bidi="km-KH"/>
        </w:rPr>
        <w:drawing>
          <wp:inline distT="0" distB="0" distL="0" distR="0" wp14:anchorId="53162A87" wp14:editId="4E7FCEAE">
            <wp:extent cx="2732567" cy="336836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236" cy="33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8C" w:rsidRDefault="008C5E8C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  <w:r>
        <w:rPr>
          <w:rFonts w:ascii="DaunPenh" w:hAnsi="DaunPenh" w:cs="DaunPenh" w:hint="cs"/>
          <w:sz w:val="36"/>
          <w:szCs w:val="36"/>
          <w:cs/>
          <w:lang w:bidi="km-KH"/>
        </w:rPr>
        <w:t>កុំបង្ខំមនុស្សឲ្យធ្វើអ្វីដែលគេមិនចង់ព្រោះវាគ្មានប្រយោជន៍ឡើយ</w:t>
      </w: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  <w:r>
        <w:rPr>
          <w:noProof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426720</wp:posOffset>
                </wp:positionV>
                <wp:extent cx="1762125" cy="6286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28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45E5A" w:rsidRPr="00745E5A" w:rsidRDefault="00745E5A" w:rsidP="00745E5A">
                            <w:pPr>
                              <w:rPr>
                                <w:rFonts w:hint="cs"/>
                                <w:color w:val="7030A0"/>
                                <w:sz w:val="56"/>
                                <w:szCs w:val="56"/>
                                <w:lang w:bidi="km-KH"/>
                              </w:rPr>
                            </w:pPr>
                            <w:r w:rsidRPr="00745E5A">
                              <w:rPr>
                                <w:rFonts w:hint="cs"/>
                                <w:color w:val="7030A0"/>
                                <w:sz w:val="56"/>
                                <w:szCs w:val="56"/>
                                <w:cs/>
                                <w:lang w:bidi="km-KH"/>
                              </w:rPr>
                              <w:t>មួយជំហាននៃខ្ញុំ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210pt;margin-top:33.6pt;width:138.7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" filled="f" strokecolor="#ea157a [3205]">
                <v:stroke joinstyle="round"/>
                <v:textbox>
                  <w:txbxContent>
                    <w:p w:rsidR="00745E5A" w:rsidRPr="00745E5A" w:rsidRDefault="00745E5A" w:rsidP="00745E5A">
                      <w:pPr>
                        <w:rPr>
                          <w:rFonts w:hint="cs"/>
                          <w:color w:val="7030A0"/>
                          <w:sz w:val="56"/>
                          <w:szCs w:val="56"/>
                          <w:lang w:bidi="km-KH"/>
                        </w:rPr>
                      </w:pPr>
                      <w:r w:rsidRPr="00745E5A">
                        <w:rPr>
                          <w:rFonts w:hint="cs"/>
                          <w:color w:val="7030A0"/>
                          <w:sz w:val="56"/>
                          <w:szCs w:val="56"/>
                          <w:cs/>
                          <w:lang w:bidi="km-KH"/>
                        </w:rPr>
                        <w:t>មួយជំហាននៃខ្ញុំ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w:drawing>
          <wp:inline distT="0" distB="0" distL="0" distR="0">
            <wp:extent cx="5486400" cy="4114800"/>
            <wp:effectExtent l="0" t="0" r="0" b="0"/>
            <wp:docPr id="4" name="Picture 4" descr="Why writing is a valuable design skill | by Lillian Xiao | UX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writing is a valuable design skill | by Lillian Xiao | UX Plan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  <w:bookmarkStart w:id="0" w:name="_GoBack"/>
      <w:r>
        <w:rPr>
          <w:noProof/>
          <w:lang w:bidi="km-KH"/>
        </w:rPr>
        <w:lastRenderedPageBreak/>
        <w:drawing>
          <wp:inline distT="0" distB="0" distL="0" distR="0" wp14:anchorId="7BB9A6AD" wp14:editId="39FEFB6D">
            <wp:extent cx="5486400" cy="3917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  <w:r>
        <w:rPr>
          <w:noProof/>
          <w:lang w:bidi="km-KH"/>
        </w:rPr>
        <w:lastRenderedPageBreak/>
        <w:drawing>
          <wp:inline distT="0" distB="0" distL="0" distR="0" wp14:anchorId="6A1C5564" wp14:editId="3C05F638">
            <wp:extent cx="5486400" cy="367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p w:rsidR="00745E5A" w:rsidRPr="008C5E8C" w:rsidRDefault="00745E5A" w:rsidP="008C5E8C">
      <w:pPr>
        <w:jc w:val="center"/>
        <w:rPr>
          <w:rFonts w:ascii="DaunPenh" w:hAnsi="DaunPenh" w:cs="DaunPenh"/>
          <w:sz w:val="36"/>
          <w:szCs w:val="36"/>
          <w:lang w:bidi="km-KH"/>
        </w:rPr>
      </w:pPr>
    </w:p>
    <w:sectPr w:rsidR="00745E5A" w:rsidRPr="008C5E8C">
      <w:footerReference w:type="default" r:id="rId1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B4F" w:rsidRDefault="009B0B4F" w:rsidP="00C6554A">
      <w:pPr>
        <w:spacing w:before="0" w:after="0" w:line="240" w:lineRule="auto"/>
      </w:pPr>
      <w:r>
        <w:separator/>
      </w:r>
    </w:p>
  </w:endnote>
  <w:endnote w:type="continuationSeparator" w:id="0">
    <w:p w:rsidR="009B0B4F" w:rsidRDefault="009B0B4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Bahnschrift Light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E1EA4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B4F" w:rsidRDefault="009B0B4F" w:rsidP="00C6554A">
      <w:pPr>
        <w:spacing w:before="0" w:after="0" w:line="240" w:lineRule="auto"/>
      </w:pPr>
      <w:r>
        <w:separator/>
      </w:r>
    </w:p>
  </w:footnote>
  <w:footnote w:type="continuationSeparator" w:id="0">
    <w:p w:rsidR="009B0B4F" w:rsidRDefault="009B0B4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D62"/>
    <w:rsid w:val="002554CD"/>
    <w:rsid w:val="00293B83"/>
    <w:rsid w:val="002B4294"/>
    <w:rsid w:val="00333D0D"/>
    <w:rsid w:val="0039506F"/>
    <w:rsid w:val="004C049F"/>
    <w:rsid w:val="005000E2"/>
    <w:rsid w:val="00555D62"/>
    <w:rsid w:val="006A3CE7"/>
    <w:rsid w:val="006A6A0F"/>
    <w:rsid w:val="006D68C2"/>
    <w:rsid w:val="00745E5A"/>
    <w:rsid w:val="008C5E8C"/>
    <w:rsid w:val="009B0B4F"/>
    <w:rsid w:val="009E1EA4"/>
    <w:rsid w:val="00A3620F"/>
    <w:rsid w:val="00C6554A"/>
    <w:rsid w:val="00C92DF9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9039B"/>
  <w15:chartTrackingRefBased/>
  <w15:docId w15:val="{AAFFE6C1-9FC6-4386-8A70-2B14EA006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al.Him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E08F56B93D48F5A86264819FAC9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3673C-8AD2-409D-9697-B334DCCA6889}"/>
      </w:docPartPr>
      <w:docPartBody>
        <w:p w:rsidR="002D2235" w:rsidRDefault="00576BB8">
          <w:pPr>
            <w:pStyle w:val="11E08F56B93D48F5A86264819FAC907E"/>
          </w:pPr>
          <w:r>
            <w:t>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Bahnschrift Light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BB8"/>
    <w:rsid w:val="001219B4"/>
    <w:rsid w:val="002D2235"/>
    <w:rsid w:val="00576BB8"/>
    <w:rsid w:val="008477FE"/>
    <w:rsid w:val="00A9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97409D43E04C63BF4BB3A1CB99C6A3">
    <w:name w:val="7D97409D43E04C63BF4BB3A1CB99C6A3"/>
  </w:style>
  <w:style w:type="paragraph" w:customStyle="1" w:styleId="C7E7342EB10C4E948E700AC4DB2A49CA">
    <w:name w:val="C7E7342EB10C4E948E700AC4DB2A49CA"/>
  </w:style>
  <w:style w:type="paragraph" w:customStyle="1" w:styleId="11E08F56B93D48F5A86264819FAC907E">
    <w:name w:val="11E08F56B93D48F5A86264819FAC907E"/>
  </w:style>
  <w:style w:type="paragraph" w:customStyle="1" w:styleId="2372629EB7A34D0FA28B9B715ED819C5">
    <w:name w:val="2372629EB7A34D0FA28B9B715ED819C5"/>
  </w:style>
  <w:style w:type="paragraph" w:customStyle="1" w:styleId="75A2306DEB764A71990DAEC5492EB2AE">
    <w:name w:val="75A2306DEB764A71990DAEC5492EB2AE"/>
  </w:style>
  <w:style w:type="paragraph" w:customStyle="1" w:styleId="BD9E549BD393423A801CAAEEBFE4444A">
    <w:name w:val="BD9E549BD393423A801CAAEEBFE4444A"/>
  </w:style>
  <w:style w:type="paragraph" w:customStyle="1" w:styleId="F8A431C49312497FA1DBC5B5C522E0F1">
    <w:name w:val="F8A431C49312497FA1DBC5B5C522E0F1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szCs w:val="22"/>
      <w:lang w:bidi="ar-SA"/>
    </w:rPr>
  </w:style>
  <w:style w:type="paragraph" w:customStyle="1" w:styleId="856C47F2AECE47208608BDF5FCB577F9">
    <w:name w:val="856C47F2AECE47208608BDF5FCB577F9"/>
  </w:style>
  <w:style w:type="paragraph" w:customStyle="1" w:styleId="22F89F7080FE464F84E56B7ED87B82C2">
    <w:name w:val="22F89F7080FE464F84E56B7ED87B82C2"/>
  </w:style>
  <w:style w:type="paragraph" w:customStyle="1" w:styleId="F1836F4AFB484457A7A69C0156CD31EC">
    <w:name w:val="F1836F4AFB484457A7A69C0156CD31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0</TotalTime>
  <Pages>6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PHAL.HIM</dc:creator>
  <cp:keywords/>
  <dc:description/>
  <cp:lastModifiedBy>PHAL.HIM</cp:lastModifiedBy>
  <cp:revision>2</cp:revision>
  <dcterms:created xsi:type="dcterms:W3CDTF">2023-09-12T08:26:00Z</dcterms:created>
  <dcterms:modified xsi:type="dcterms:W3CDTF">2023-09-12T08:26:00Z</dcterms:modified>
</cp:coreProperties>
</file>